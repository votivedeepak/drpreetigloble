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32D75" w14:textId="6596EA90" w:rsidR="009A3090" w:rsidRDefault="00000000" w:rsidP="00924445">
      <w:r>
        <w:rPr>
          <w:noProof/>
        </w:rPr>
        <w:pict w14:anchorId="040D4775">
          <v:shapetype id="_x0000_t202" coordsize="21600,21600" o:spt="202" path="m,l,21600r21600,l21600,xe">
            <v:stroke joinstyle="miter"/>
            <v:path gradientshapeok="t" o:connecttype="rect"/>
          </v:shapetype>
          <v:shape id="_x0000_s1050" type="#_x0000_t202" style="position:absolute;left:0;text-align:left;margin-left:199.5pt;margin-top:222pt;width:369.35pt;height:558.75pt;z-index:1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" filled="f" stroked="f">
            <v:textbox>
              <w:txbxContent>
                <w:p w14:paraId="5829927D" w14:textId="0F487F4A" w:rsidR="00350E8C" w:rsidRPr="00F02183" w:rsidRDefault="00350E8C" w:rsidP="00350E8C">
                  <w:pPr>
                    <w:pStyle w:val="Heading2"/>
                  </w:pPr>
                  <w:r w:rsidRPr="00F02183">
                    <w:t>Work Experience</w:t>
                  </w:r>
                  <w:r w:rsidR="00C028EA">
                    <w:t xml:space="preserve"> (15 Years)</w:t>
                  </w:r>
                </w:p>
                <w:p w14:paraId="4DE5AB63" w14:textId="77777777" w:rsidR="00350E8C" w:rsidRPr="00D71668" w:rsidRDefault="00350E8C" w:rsidP="00350E8C">
                  <w:pPr>
                    <w:pStyle w:val="Heading3"/>
                  </w:pPr>
                  <w:r>
                    <w:t>Project Engineer</w:t>
                  </w:r>
                </w:p>
                <w:p w14:paraId="7EECD6F8" w14:textId="1A1932AA" w:rsidR="00350E8C" w:rsidRDefault="00350E8C" w:rsidP="00350E8C">
                  <w:pPr>
                    <w:pStyle w:val="Heading4"/>
                    <w:spacing w:after="120"/>
                  </w:pPr>
                  <w:r>
                    <w:t xml:space="preserve">Richa Construction, </w:t>
                  </w:r>
                  <w:proofErr w:type="spellStart"/>
                  <w:r>
                    <w:t>Niwari</w:t>
                  </w:r>
                  <w:proofErr w:type="spellEnd"/>
                  <w:r w:rsidRPr="00D71668">
                    <w:t xml:space="preserve"> | </w:t>
                  </w:r>
                  <w:r>
                    <w:t>August 2024</w:t>
                  </w:r>
                  <w:r w:rsidRPr="00D71668">
                    <w:t xml:space="preserve"> </w:t>
                  </w:r>
                  <w:r w:rsidR="00064119">
                    <w:t>–</w:t>
                  </w:r>
                  <w:r w:rsidRPr="00D71668">
                    <w:t xml:space="preserve"> Present</w:t>
                  </w:r>
                </w:p>
                <w:p w14:paraId="77CD25B5" w14:textId="56DBF39B" w:rsidR="00064119" w:rsidRDefault="00064119" w:rsidP="00064119">
                  <w:pPr>
                    <w:pStyle w:val="ListParagraph"/>
                    <w:numPr>
                      <w:ilvl w:val="0"/>
                      <w:numId w:val="8"/>
                    </w:numPr>
                    <w:jc w:val="both"/>
                  </w:pPr>
                  <w:r>
                    <w:t>Conducting site inspections, monitoring construction progress, and ensuring that the work is completed according to the project specifications and quality standards.</w:t>
                  </w:r>
                </w:p>
                <w:p w14:paraId="3530079D" w14:textId="0194D164" w:rsidR="00064119" w:rsidRDefault="00810DCD" w:rsidP="00064119">
                  <w:pPr>
                    <w:pStyle w:val="ListParagraph"/>
                    <w:numPr>
                      <w:ilvl w:val="0"/>
                      <w:numId w:val="8"/>
                    </w:numPr>
                    <w:jc w:val="both"/>
                  </w:pPr>
                  <w:r>
                    <w:t>Serving as a central point of contact for all project-related communication, coordinating with contractors, architects, and engineers.</w:t>
                  </w:r>
                </w:p>
                <w:p w14:paraId="199610D1" w14:textId="7F5B6CC5" w:rsidR="00810DCD" w:rsidRDefault="00810DCD" w:rsidP="00064119">
                  <w:pPr>
                    <w:pStyle w:val="ListParagraph"/>
                    <w:numPr>
                      <w:ilvl w:val="0"/>
                      <w:numId w:val="8"/>
                    </w:numPr>
                    <w:jc w:val="both"/>
                  </w:pPr>
                  <w:r>
                    <w:t>Preparation and Certification of RA bills.</w:t>
                  </w:r>
                </w:p>
                <w:p w14:paraId="58A54DEB" w14:textId="58BEA2BF" w:rsidR="00810DCD" w:rsidRDefault="00810DCD" w:rsidP="00064119">
                  <w:pPr>
                    <w:pStyle w:val="ListParagraph"/>
                    <w:numPr>
                      <w:ilvl w:val="0"/>
                      <w:numId w:val="8"/>
                    </w:numPr>
                    <w:jc w:val="both"/>
                  </w:pPr>
                  <w:r>
                    <w:t>Ensuring that all work is performed in accordance with safety regulations and procedures and implementing safety best practices on site.</w:t>
                  </w:r>
                </w:p>
                <w:p w14:paraId="6E321DE6" w14:textId="6A207928" w:rsidR="00810DCD" w:rsidRPr="00064119" w:rsidRDefault="00810DCD" w:rsidP="00305EBF">
                  <w:pPr>
                    <w:pStyle w:val="ListParagraph"/>
                    <w:numPr>
                      <w:ilvl w:val="0"/>
                      <w:numId w:val="8"/>
                    </w:numPr>
                    <w:spacing w:after="120"/>
                    <w:contextualSpacing w:val="0"/>
                    <w:jc w:val="both"/>
                  </w:pPr>
                  <w:r>
                    <w:t>Maintaining accurate and up-to-date project documentation, including drawings, specifications, and correspondence.</w:t>
                  </w:r>
                </w:p>
                <w:p w14:paraId="5EFFD869" w14:textId="77777777" w:rsidR="00350E8C" w:rsidRPr="00D71668" w:rsidRDefault="00350E8C" w:rsidP="00350E8C">
                  <w:pPr>
                    <w:pStyle w:val="Heading3"/>
                  </w:pPr>
                  <w:r>
                    <w:t>Assistant Professor (Guest Faculty)</w:t>
                  </w:r>
                </w:p>
                <w:p w14:paraId="3B538D0B" w14:textId="48AB17FA" w:rsidR="00810DCD" w:rsidRPr="00810DCD" w:rsidRDefault="00350E8C" w:rsidP="00810DCD">
                  <w:pPr>
                    <w:pStyle w:val="Heading4"/>
                    <w:spacing w:after="120"/>
                  </w:pPr>
                  <w:r w:rsidRPr="00620497">
                    <w:rPr>
                      <w:b/>
                      <w:bCs/>
                    </w:rPr>
                    <w:t xml:space="preserve">Civil Engineering Department, BIET(Jhansi) </w:t>
                  </w:r>
                  <w:r w:rsidRPr="00D71668">
                    <w:t xml:space="preserve">| </w:t>
                  </w:r>
                  <w:r>
                    <w:t>September 2021</w:t>
                  </w:r>
                  <w:r w:rsidRPr="00D71668">
                    <w:t xml:space="preserve"> </w:t>
                  </w:r>
                  <w:r>
                    <w:t>–</w:t>
                  </w:r>
                  <w:r w:rsidRPr="00D71668">
                    <w:t xml:space="preserve"> </w:t>
                  </w:r>
                  <w:r>
                    <w:t>June 2024</w:t>
                  </w:r>
                  <w:r w:rsidR="00810DCD">
                    <w:t xml:space="preserve"> Subject Taught: </w:t>
                  </w:r>
                  <w:r w:rsidR="00810DCD" w:rsidRPr="00810DCD">
                    <w:rPr>
                      <w:lang w:val="en-AU"/>
                    </w:rPr>
                    <w:t xml:space="preserve">Structural Analysis, </w:t>
                  </w:r>
                  <w:r w:rsidR="00810DCD" w:rsidRPr="00810DCD">
                    <w:rPr>
                      <w:bCs/>
                    </w:rPr>
                    <w:t>Introduction to solid mechanics.</w:t>
                  </w:r>
                </w:p>
                <w:p w14:paraId="55A93B98" w14:textId="77777777" w:rsidR="00350E8C" w:rsidRPr="00D71668" w:rsidRDefault="00350E8C" w:rsidP="00350E8C">
                  <w:pPr>
                    <w:pStyle w:val="Heading3"/>
                  </w:pPr>
                  <w:r>
                    <w:t>Teaching Assistant</w:t>
                  </w:r>
                </w:p>
                <w:p w14:paraId="46814354" w14:textId="77777777" w:rsidR="00810DCD" w:rsidRDefault="00350E8C" w:rsidP="00810DCD">
                  <w:pPr>
                    <w:pStyle w:val="Heading4"/>
                    <w:spacing w:after="0" w:line="240" w:lineRule="auto"/>
                  </w:pPr>
                  <w:r w:rsidRPr="00620497">
                    <w:rPr>
                      <w:b/>
                      <w:bCs/>
                    </w:rPr>
                    <w:t>Civil Engineering Department, BIET(Jhansi)</w:t>
                  </w:r>
                  <w:r w:rsidRPr="00D71668">
                    <w:t xml:space="preserve"> | </w:t>
                  </w:r>
                  <w:r>
                    <w:t>August 2018</w:t>
                  </w:r>
                  <w:r w:rsidRPr="00D71668">
                    <w:t xml:space="preserve"> </w:t>
                  </w:r>
                  <w:r>
                    <w:t>–</w:t>
                  </w:r>
                  <w:r w:rsidRPr="00D71668">
                    <w:t xml:space="preserve"> </w:t>
                  </w:r>
                  <w:r>
                    <w:t>July 2021</w:t>
                  </w:r>
                </w:p>
                <w:p w14:paraId="586023FD" w14:textId="78725852" w:rsidR="00350E8C" w:rsidRPr="00D71668" w:rsidRDefault="00810DCD" w:rsidP="00305EBF">
                  <w:pPr>
                    <w:pStyle w:val="Heading4"/>
                    <w:spacing w:after="120" w:line="240" w:lineRule="auto"/>
                  </w:pPr>
                  <w:r>
                    <w:t xml:space="preserve">Subject Taught: </w:t>
                  </w:r>
                  <w:r w:rsidRPr="00810DCD">
                    <w:rPr>
                      <w:bCs/>
                    </w:rPr>
                    <w:t>Building Materials and Constructions, Estimating and costing, Introduction to solid mechanics.</w:t>
                  </w:r>
                  <w:r>
                    <w:t xml:space="preserve">        </w:t>
                  </w:r>
                </w:p>
                <w:p w14:paraId="7B517EB8" w14:textId="77777777" w:rsidR="00350E8C" w:rsidRPr="00D71668" w:rsidRDefault="00350E8C" w:rsidP="00350E8C">
                  <w:pPr>
                    <w:pStyle w:val="Heading3"/>
                  </w:pPr>
                  <w:r>
                    <w:t>Assistant Professor (Guest Faculty)</w:t>
                  </w:r>
                </w:p>
                <w:p w14:paraId="00774292" w14:textId="77777777" w:rsidR="00350E8C" w:rsidRDefault="00350E8C" w:rsidP="00810DCD">
                  <w:pPr>
                    <w:pStyle w:val="Heading4"/>
                    <w:spacing w:after="0" w:line="240" w:lineRule="auto"/>
                  </w:pPr>
                  <w:r w:rsidRPr="00620497">
                    <w:rPr>
                      <w:b/>
                      <w:bCs/>
                    </w:rPr>
                    <w:t>Civil Engineering Department, BIET(Jhansi)</w:t>
                  </w:r>
                  <w:r w:rsidRPr="00D71668">
                    <w:t xml:space="preserve"> | </w:t>
                  </w:r>
                  <w:r>
                    <w:t>July 2016</w:t>
                  </w:r>
                  <w:r w:rsidRPr="00D71668">
                    <w:t xml:space="preserve"> </w:t>
                  </w:r>
                  <w:r>
                    <w:t>–</w:t>
                  </w:r>
                  <w:r w:rsidRPr="00D71668">
                    <w:t xml:space="preserve"> </w:t>
                  </w:r>
                  <w:r>
                    <w:t>May 2018</w:t>
                  </w:r>
                </w:p>
                <w:p w14:paraId="7B208310" w14:textId="2950E99C" w:rsidR="00810DCD" w:rsidRPr="00810DCD" w:rsidRDefault="00810DCD" w:rsidP="00305EBF">
                  <w:pPr>
                    <w:spacing w:after="120" w:line="240" w:lineRule="auto"/>
                  </w:pPr>
                  <w:r>
                    <w:t xml:space="preserve">Subject Taught: </w:t>
                  </w:r>
                  <w:r w:rsidRPr="00810DCD">
                    <w:rPr>
                      <w:bCs/>
                    </w:rPr>
                    <w:t>Building Materials and Constructions, Estimating and costing, Introduction to solid mechanics.</w:t>
                  </w:r>
                </w:p>
                <w:p w14:paraId="7A4199E7" w14:textId="77777777" w:rsidR="00350E8C" w:rsidRPr="00D71668" w:rsidRDefault="00350E8C" w:rsidP="00350E8C">
                  <w:pPr>
                    <w:pStyle w:val="Heading3"/>
                  </w:pPr>
                  <w:r>
                    <w:t>Lecturer</w:t>
                  </w:r>
                </w:p>
                <w:p w14:paraId="41BA1BF8" w14:textId="473AC277" w:rsidR="00350E8C" w:rsidRDefault="00350E8C" w:rsidP="00305EBF">
                  <w:pPr>
                    <w:pStyle w:val="Heading4"/>
                    <w:spacing w:after="0" w:line="240" w:lineRule="auto"/>
                  </w:pPr>
                  <w:r>
                    <w:t>Civil Engineering Department, SRGI(Jhansi)</w:t>
                  </w:r>
                  <w:r w:rsidRPr="00D71668">
                    <w:t xml:space="preserve"> | </w:t>
                  </w:r>
                  <w:r>
                    <w:t>February 201</w:t>
                  </w:r>
                  <w:r w:rsidR="00620497">
                    <w:t>2</w:t>
                  </w:r>
                  <w:r w:rsidRPr="00D71668">
                    <w:t xml:space="preserve"> </w:t>
                  </w:r>
                  <w:r>
                    <w:t>–</w:t>
                  </w:r>
                  <w:r w:rsidRPr="00D71668">
                    <w:t xml:space="preserve"> </w:t>
                  </w:r>
                  <w:r>
                    <w:t>July 2016</w:t>
                  </w:r>
                </w:p>
                <w:p w14:paraId="462E8E1C" w14:textId="77777777" w:rsidR="00810DCD" w:rsidRPr="00810DCD" w:rsidRDefault="00810DCD" w:rsidP="00305EBF">
                  <w:pPr>
                    <w:spacing w:line="240" w:lineRule="auto"/>
                  </w:pPr>
                  <w:r>
                    <w:t xml:space="preserve">Subject Taught: </w:t>
                  </w:r>
                  <w:r w:rsidRPr="00810DCD">
                    <w:rPr>
                      <w:bCs/>
                    </w:rPr>
                    <w:t>Building Materials and Constructions, Estimating and costing, Introduction to solid mechanics.</w:t>
                  </w:r>
                </w:p>
                <w:p w14:paraId="6D894525" w14:textId="77777777" w:rsidR="00810DCD" w:rsidRPr="00810DCD" w:rsidRDefault="00810DCD" w:rsidP="00810DCD"/>
                <w:p w14:paraId="1BCFD170" w14:textId="77777777" w:rsidR="00350E8C" w:rsidRPr="00D71668" w:rsidRDefault="00350E8C" w:rsidP="00350E8C">
                  <w:pPr>
                    <w:pStyle w:val="Heading3"/>
                  </w:pPr>
                  <w:r>
                    <w:t>Civil Engineer</w:t>
                  </w:r>
                </w:p>
                <w:p w14:paraId="088C57B7" w14:textId="7B0DEDD2" w:rsidR="00350E8C" w:rsidRPr="00D71668" w:rsidRDefault="00350E8C" w:rsidP="00305EBF">
                  <w:pPr>
                    <w:pStyle w:val="Heading4"/>
                    <w:spacing w:after="120"/>
                  </w:pPr>
                  <w:r>
                    <w:t>M/s Rahul Construction Company, Jhansi</w:t>
                  </w:r>
                  <w:r w:rsidRPr="00D71668">
                    <w:t xml:space="preserve"> | </w:t>
                  </w:r>
                  <w:r>
                    <w:t>October 2011</w:t>
                  </w:r>
                  <w:r w:rsidRPr="00D71668">
                    <w:t xml:space="preserve"> </w:t>
                  </w:r>
                  <w:r>
                    <w:t>–</w:t>
                  </w:r>
                  <w:r w:rsidRPr="00D71668">
                    <w:t xml:space="preserve"> </w:t>
                  </w:r>
                  <w:r>
                    <w:t>February 2012</w:t>
                  </w:r>
                </w:p>
                <w:p w14:paraId="0B0DCE37" w14:textId="1E1B7E90" w:rsidR="00350E8C" w:rsidRPr="00D0470D" w:rsidRDefault="00305EBF" w:rsidP="00305EBF">
                  <w:pPr>
                    <w:pStyle w:val="Heading4"/>
                    <w:numPr>
                      <w:ilvl w:val="0"/>
                      <w:numId w:val="9"/>
                    </w:numPr>
                    <w:spacing w:after="240"/>
                    <w:ind w:left="360"/>
                  </w:pPr>
                  <w:r>
                    <w:t xml:space="preserve">Prepare </w:t>
                  </w:r>
                  <w:r w:rsidRPr="00305EBF">
                    <w:t>quantity sheet from onsite data &amp; drawings.</w:t>
                  </w:r>
                  <w:r>
                    <w:t xml:space="preserve"> </w:t>
                  </w:r>
                </w:p>
              </w:txbxContent>
            </v:textbox>
            <w10:wrap type="square" anchorx="page" anchory="page"/>
            <w10:anchorlock/>
          </v:shape>
        </w:pict>
      </w:r>
      <w:r>
        <w:rPr>
          <w:noProof/>
        </w:rPr>
        <w:pict w14:anchorId="2C69EBD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7" o:spid="_x0000_s1049" type="#_x0000_t75" style="position:absolute;left:0;text-align:left;margin-left:-5.65pt;margin-top:-.1pt;width:109.45pt;height:120.5pt;z-index:15;visibility:visibl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">
            <v:imagedata r:id="rId8" o:title=""/>
            <w10:anchorlock/>
          </v:shape>
        </w:pict>
      </w:r>
      <w:r>
        <w:rPr>
          <w:noProof/>
        </w:rPr>
        <w:pict w14:anchorId="64A6B227">
          <v:shape id="_x0000_s1048" type="#_x0000_t202" style="position:absolute;left:0;text-align:left;margin-left:199.5pt;margin-top:117.95pt;width:369.35pt;height:80.25pt;z-index:1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" filled="f" stroked="f">
            <v:textbox>
              <w:txbxContent>
                <w:p w14:paraId="72ED40D4" w14:textId="77777777" w:rsidR="00924445" w:rsidRPr="00D71668" w:rsidRDefault="00924445" w:rsidP="00924445">
                  <w:pPr>
                    <w:pStyle w:val="Heading2"/>
                  </w:pPr>
                  <w:r>
                    <w:t>oBJECTIVE</w:t>
                  </w:r>
                </w:p>
                <w:p w14:paraId="12DCECB8" w14:textId="77777777" w:rsidR="00924445" w:rsidRPr="00F02183" w:rsidRDefault="00924445" w:rsidP="00924445">
                  <w:r w:rsidRPr="00A42A43">
                    <w:t>To be a part of a dynamic and growing organization which offer professional environment with creative freedom, scientific approach and practical challenge</w:t>
                  </w:r>
                </w:p>
              </w:txbxContent>
            </v:textbox>
            <w10:wrap type="square" anchorx="page" anchory="page"/>
            <w10:anchorlock/>
          </v:shape>
        </w:pict>
      </w:r>
      <w:r>
        <w:rPr>
          <w:noProof/>
        </w:rPr>
        <w:pict w14:anchorId="7B4A4DBC">
          <v:shapetype id="_x0000_t5" coordsize="21600,21600" o:spt="5" adj="10800" path="m@0,l,21600r21600,xe">
            <v:stroke joinstyle="miter"/>
            <v:formulas>
              <v:f eqn="val #0"/>
              <v:f eqn="prod #0 1 2"/>
              <v:f eqn="sum @1 10800 0"/>
            </v:formulas>
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<v:handles>
              <v:h position="#0,topLeft" xrange="0,21600"/>
            </v:handles>
          </v:shapetype>
          <v:shape id="_x0000_s1047" type="#_x0000_t5" alt="&quot;&quot;" style="position:absolute;left:0;text-align:left;margin-left:185.3pt;margin-top:125.45pt;width:10.05pt;height:8.6pt;rotation:90;z-index:1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" fillcolor="#595959" stroked="f" strokeweight="1pt">
            <w10:wrap anchorx="page" anchory="page"/>
            <w10:anchorlock/>
          </v:shape>
        </w:pict>
      </w:r>
      <w:r>
        <w:rPr>
          <w:noProof/>
        </w:rPr>
        <w:pict w14:anchorId="2196D845">
          <v:shape id="_x0000_s1046" type="#_x0000_t5" alt="&quot;&quot;" style="position:absolute;left:0;text-align:left;margin-left:185.65pt;margin-top:229.25pt;width:10.05pt;height:8.6pt;rotation:90;z-index:1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" fillcolor="#595959" stroked="f" strokeweight="1pt">
            <w10:wrap anchorx="page" anchory="page"/>
            <w10:anchorlock/>
          </v:shape>
        </w:pict>
      </w:r>
      <w:r>
        <w:rPr>
          <w:noProof/>
        </w:rPr>
        <w:pict w14:anchorId="681C5D02">
          <v:shape id="Text Box 171947611" o:spid="_x0000_s1045" type="#_x0000_t202" style="position:absolute;left:0;text-align:left;margin-left:18pt;margin-top:535.5pt;width:152.85pt;height:304.5pt;z-index:11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" filled="f" stroked="f">
            <v:textbox>
              <w:txbxContent>
                <w:p w14:paraId="2AB377CA" w14:textId="77777777" w:rsidR="00924445" w:rsidRPr="00F02183" w:rsidRDefault="00924445" w:rsidP="00924445">
                  <w:pPr>
                    <w:pStyle w:val="Heading1"/>
                  </w:pPr>
                  <w:r w:rsidRPr="00F02183">
                    <w:t xml:space="preserve">Certifications </w:t>
                  </w:r>
                </w:p>
                <w:p w14:paraId="42073C2D" w14:textId="77777777" w:rsidR="00924445" w:rsidRDefault="00924445" w:rsidP="00924445">
                  <w:pPr>
                    <w:pStyle w:val="Normalwhite"/>
                    <w:spacing w:after="200"/>
                  </w:pPr>
                  <w:r w:rsidRPr="00676ADC">
                    <w:t>Chartered Engineer &amp; Member of Institution of Engineers (India)</w:t>
                  </w:r>
                </w:p>
                <w:p w14:paraId="2A9C623D" w14:textId="77777777" w:rsidR="00924445" w:rsidRDefault="00924445" w:rsidP="00924445">
                  <w:pPr>
                    <w:pStyle w:val="Normalwhite"/>
                    <w:spacing w:after="200"/>
                  </w:pPr>
                  <w:r w:rsidRPr="003F55F9">
                    <w:t>Approved Valuer &amp; Associate Member of Institution of Valuers</w:t>
                  </w:r>
                  <w:r>
                    <w:t xml:space="preserve">, </w:t>
                  </w:r>
                  <w:r w:rsidRPr="003F55F9">
                    <w:t>India</w:t>
                  </w:r>
                </w:p>
                <w:p w14:paraId="4C719A79" w14:textId="77777777" w:rsidR="00924445" w:rsidRDefault="00924445" w:rsidP="00924445">
                  <w:pPr>
                    <w:pStyle w:val="Normalwhite"/>
                    <w:spacing w:after="200"/>
                  </w:pPr>
                  <w:r w:rsidRPr="00B056D4">
                    <w:rPr>
                      <w:bCs/>
                    </w:rPr>
                    <w:t>Primary Member of IOV Registered Valuers Foundation</w:t>
                  </w:r>
                </w:p>
                <w:p w14:paraId="3D3FE568" w14:textId="77777777" w:rsidR="00924445" w:rsidRDefault="00924445" w:rsidP="00924445">
                  <w:pPr>
                    <w:pStyle w:val="Normalwhite"/>
                    <w:spacing w:after="120"/>
                  </w:pPr>
                  <w:r w:rsidRPr="003F55F9">
                    <w:t>Registered in Awas Bandhu as a Licensed</w:t>
                  </w:r>
                  <w:r>
                    <w:t xml:space="preserve"> </w:t>
                  </w:r>
                  <w:r w:rsidRPr="003F55F9">
                    <w:t>Engineer.</w:t>
                  </w:r>
                </w:p>
                <w:p w14:paraId="57508B44" w14:textId="3B632083" w:rsidR="00924445" w:rsidRPr="00F02183" w:rsidRDefault="00924445" w:rsidP="00924445">
                  <w:pPr>
                    <w:pStyle w:val="Normalwhite"/>
                    <w:spacing w:after="120"/>
                  </w:pPr>
                  <w:r w:rsidRPr="00AD379F">
                    <w:t xml:space="preserve">Registered </w:t>
                  </w:r>
                  <w:r w:rsidR="00FC3321">
                    <w:t xml:space="preserve">&amp; Practicing </w:t>
                  </w:r>
                  <w:r w:rsidRPr="00AD379F">
                    <w:t xml:space="preserve">in Jhansi Development Authority as a </w:t>
                  </w:r>
                  <w:r w:rsidR="00FC3321" w:rsidRPr="00FC3321">
                    <w:rPr>
                      <w:bCs/>
                    </w:rPr>
                    <w:t>licensed</w:t>
                  </w:r>
                  <w:r w:rsidR="00FC3321" w:rsidRPr="00AD379F">
                    <w:t xml:space="preserve"> </w:t>
                  </w:r>
                  <w:r w:rsidRPr="00AD379F">
                    <w:t>Engineer</w:t>
                  </w:r>
                  <w:r w:rsidR="00FC3321">
                    <w:t xml:space="preserve"> (</w:t>
                  </w:r>
                  <w:r w:rsidR="00FC3321" w:rsidRPr="00AD379F">
                    <w:t>Civil</w:t>
                  </w:r>
                  <w:r w:rsidR="00FC3321">
                    <w:t xml:space="preserve"> Engineer) since 201</w:t>
                  </w:r>
                  <w:r w:rsidR="00E767A3">
                    <w:t>5.</w:t>
                  </w:r>
                </w:p>
                <w:p w14:paraId="47FB8A4B" w14:textId="77777777" w:rsidR="00924445" w:rsidRPr="00F02183" w:rsidRDefault="00924445" w:rsidP="00924445">
                  <w:pPr>
                    <w:pStyle w:val="Normalwhite"/>
                  </w:pPr>
                </w:p>
                <w:p w14:paraId="17F529E1" w14:textId="77777777" w:rsidR="00924445" w:rsidRDefault="00924445" w:rsidP="00924445"/>
              </w:txbxContent>
            </v:textbox>
            <w10:wrap type="square" anchorx="page" anchory="page"/>
            <w10:anchorlock/>
          </v:shape>
        </w:pict>
      </w:r>
      <w:r>
        <w:rPr>
          <w:noProof/>
        </w:rPr>
        <w:pict w14:anchorId="3F3FDEF9">
          <v:shape id="Text Box 1748059760" o:spid="_x0000_s1044" type="#_x0000_t202" style="position:absolute;left:0;text-align:left;margin-left:17.75pt;margin-top:154.2pt;width:150.05pt;height:134.15pt;z-index:1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" filled="f" stroked="f">
            <v:textbox>
              <w:txbxContent>
                <w:p w14:paraId="4417A558" w14:textId="77777777" w:rsidR="00924445" w:rsidRPr="00F02183" w:rsidRDefault="00924445" w:rsidP="00924445">
                  <w:pPr>
                    <w:pStyle w:val="Heading1"/>
                  </w:pPr>
                  <w:r w:rsidRPr="00F02183">
                    <w:t xml:space="preserve">Technical </w:t>
                  </w:r>
                  <w:r>
                    <w:t>skills</w:t>
                  </w:r>
                </w:p>
                <w:p w14:paraId="5A2EEFDE" w14:textId="77777777" w:rsidR="00924445" w:rsidRPr="00F02183" w:rsidRDefault="00924445" w:rsidP="00924445">
                  <w:pPr>
                    <w:pStyle w:val="ListBullet2"/>
                  </w:pPr>
                  <w:r>
                    <w:t>Estimating &amp; Costing</w:t>
                  </w:r>
                </w:p>
                <w:p w14:paraId="55B4FBC0" w14:textId="77777777" w:rsidR="00924445" w:rsidRPr="00F02183" w:rsidRDefault="00924445" w:rsidP="00924445">
                  <w:pPr>
                    <w:pStyle w:val="ListBullet2"/>
                  </w:pPr>
                  <w:r>
                    <w:t>Valuation</w:t>
                  </w:r>
                </w:p>
                <w:p w14:paraId="1B2AE85E" w14:textId="77777777" w:rsidR="00924445" w:rsidRPr="00F02183" w:rsidRDefault="00924445" w:rsidP="00924445">
                  <w:pPr>
                    <w:pStyle w:val="ListBullet2"/>
                  </w:pPr>
                  <w:r>
                    <w:t>Staad-Pro (Learning)</w:t>
                  </w:r>
                </w:p>
                <w:p w14:paraId="58211C0A" w14:textId="77777777" w:rsidR="00924445" w:rsidRDefault="00924445" w:rsidP="00924445">
                  <w:pPr>
                    <w:pStyle w:val="ListBullet2"/>
                  </w:pPr>
                  <w:r>
                    <w:t>Civil CAD</w:t>
                  </w:r>
                </w:p>
                <w:p w14:paraId="093D86D3" w14:textId="77777777" w:rsidR="00924445" w:rsidRPr="00F02183" w:rsidRDefault="00924445" w:rsidP="00924445">
                  <w:pPr>
                    <w:pStyle w:val="ListBullet2"/>
                  </w:pPr>
                  <w:r>
                    <w:t>Microsoft Office</w:t>
                  </w:r>
                </w:p>
                <w:p w14:paraId="186A024E" w14:textId="77777777" w:rsidR="00924445" w:rsidRPr="00F02183" w:rsidRDefault="00924445" w:rsidP="00924445">
                  <w:pPr>
                    <w:pStyle w:val="ListBullet2"/>
                  </w:pPr>
                  <w:r>
                    <w:t>MSP</w:t>
                  </w:r>
                </w:p>
              </w:txbxContent>
            </v:textbox>
            <w10:wrap type="square" anchorx="page" anchory="page"/>
            <w10:anchorlock/>
          </v:shape>
        </w:pict>
      </w:r>
      <w:r>
        <w:rPr>
          <w:noProof/>
        </w:rPr>
        <w:pict w14:anchorId="273A4DDD">
          <v:shape id="Isosceles Triangle 545297109" o:spid="_x0000_s1043" type="#_x0000_t5" alt="&quot;&quot;" style="position:absolute;left:0;text-align:left;margin-left:1.1pt;margin-top:303.45pt;width:10.05pt;height:8.6pt;rotation:90;z-index: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" stroked="f" strokeweight="1pt">
            <w10:wrap anchorx="page" anchory="page"/>
            <w10:anchorlock/>
          </v:shape>
        </w:pict>
      </w:r>
      <w:r>
        <w:rPr>
          <w:noProof/>
        </w:rPr>
        <w:pict w14:anchorId="258CEF4F">
          <v:shape id="_x0000_s1042" type="#_x0000_t5" alt="&quot;&quot;" style="position:absolute;left:0;text-align:left;margin-left:1.6pt;margin-top:161.15pt;width:10.05pt;height:8.6pt;rotation:90;z-index: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" stroked="f" strokeweight="1pt">
            <w10:wrap anchorx="page" anchory="page"/>
            <w10:anchorlock/>
          </v:shape>
        </w:pict>
      </w:r>
      <w:r>
        <w:rPr>
          <w:noProof/>
        </w:rPr>
        <w:pict w14:anchorId="45A45791">
          <v:shape id="_x0000_s1041" type="#_x0000_t5" alt="&quot;&quot;" style="position:absolute;left:0;text-align:left;margin-left:1.35pt;margin-top:543pt;width:10.05pt;height:8.6pt;rotation:90;z-index:9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" stroked="f" strokeweight="1pt">
            <w10:wrap anchorx="page" anchory="page"/>
            <w10:anchorlock/>
          </v:shape>
        </w:pict>
      </w:r>
      <w:r>
        <w:rPr>
          <w:noProof/>
        </w:rPr>
        <w:pict w14:anchorId="44A956CE">
          <v:shape id="Text Box 2" o:spid="_x0000_s1040" type="#_x0000_t202" style="position:absolute;left:0;text-align:left;margin-left:207.75pt;margin-top:24.75pt;width:128.55pt;height:63.35pt;z-index: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" filled="f" stroked="f">
            <v:textbox>
              <w:txbxContent>
                <w:p w14:paraId="7EC0029C" w14:textId="77777777" w:rsidR="00924445" w:rsidRPr="008259E5" w:rsidRDefault="00924445" w:rsidP="00924445">
                  <w:pPr>
                    <w:pStyle w:val="Title"/>
                  </w:pPr>
                  <w:r>
                    <w:t>MANOJ KUMAR</w:t>
                  </w:r>
                </w:p>
              </w:txbxContent>
            </v:textbox>
            <w10:wrap type="square" anchorx="page" anchory="page"/>
            <w10:anchorlock/>
          </v:shape>
        </w:pict>
      </w:r>
      <w:r>
        <w:rPr>
          <w:noProof/>
        </w:rPr>
        <w:pict w14:anchorId="6B7564B2">
          <v:line id="Straight Connector 1616896959" o:spid="_x0000_s1039" alt="&quot;&quot;" style="position:absolute;left:0;text-align:left;z-index:3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" from="206.65pt,95.05pt" to="325.45pt,9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" strokeweight="1pt">
            <v:stroke joinstyle="miter"/>
            <w10:wrap anchorx="page" anchory="page"/>
            <w10:anchorlock/>
          </v:line>
        </w:pict>
      </w:r>
      <w:r>
        <w:rPr>
          <w:noProof/>
        </w:rPr>
        <w:pict w14:anchorId="7D450CE0">
          <v:shape id="Text Box 1579514250" o:spid="_x0000_s1038" type="#_x0000_t202" style="position:absolute;left:0;text-align:left;margin-left:369.8pt;margin-top:28.95pt;width:221.1pt;height:1in;z-index: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" filled="f" stroked="f">
            <v:textbox>
              <w:txbxContent>
                <w:p w14:paraId="21C4166B" w14:textId="77777777" w:rsidR="00924445" w:rsidRPr="00955CFF" w:rsidRDefault="00924445" w:rsidP="00924445">
                  <w:pPr>
                    <w:pStyle w:val="Contactinfo"/>
                  </w:pPr>
                  <w:r>
                    <w:t>+91-9415133496, 6394579448</w:t>
                  </w:r>
                </w:p>
                <w:p w14:paraId="7A9CC3B6" w14:textId="77777777" w:rsidR="00924445" w:rsidRPr="00955CFF" w:rsidRDefault="00924445" w:rsidP="00924445">
                  <w:pPr>
                    <w:pStyle w:val="Contactinfo"/>
                  </w:pPr>
                  <w:r>
                    <w:t>Manoj_yadav191985</w:t>
                  </w:r>
                  <w:r w:rsidRPr="00955CFF">
                    <w:t>@</w:t>
                  </w:r>
                  <w:r>
                    <w:t>yahoo.com</w:t>
                  </w:r>
                </w:p>
                <w:p w14:paraId="6B0D09D6" w14:textId="77777777" w:rsidR="00924445" w:rsidRPr="00955CFF" w:rsidRDefault="00924445" w:rsidP="00924445">
                  <w:pPr>
                    <w:pStyle w:val="Contactinfo"/>
                  </w:pPr>
                  <w:r>
                    <w:t>Krishna Enclave, Jhansi</w:t>
                  </w:r>
                </w:p>
              </w:txbxContent>
            </v:textbox>
            <w10:wrap type="square" anchorx="page" anchory="page"/>
            <w10:anchorlock/>
          </v:shape>
        </w:pict>
      </w:r>
      <w:r>
        <w:rPr>
          <w:noProof/>
        </w:rPr>
        <w:pict w14:anchorId="6C570C22">
          <v:group id="Group 413966813" o:spid="_x0000_s1034" alt="Group of contact icons" style="position:absolute;left:0;text-align:left;margin-left:344.55pt;margin-top:34.55pt;width:12.95pt;height:61.75pt;z-index:5;mso-position-horizontal-relative:page;mso-position-vertical-relative:page;mso-width-relative:margin;mso-height-relative:margin" coordsize="1625,7866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">
            <v:shape id="Graphic 1275365261" o:spid="_x0000_s1035" type="#_x0000_t75" style="position:absolute;width:1625;height:16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">
              <v:imagedata r:id="rId9" o:title=""/>
            </v:shape>
            <v:shape id="Graphic 981784373" o:spid="_x0000_s1036" type="#_x0000_t75" style="position:absolute;top:3229;width:1625;height:16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">
              <v:imagedata r:id="rId10" o:title=""/>
            </v:shape>
            <v:shape id="Graphic 1458406722" o:spid="_x0000_s1037" type="#_x0000_t75" style="position:absolute;top:6246;width:1625;height:1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">
              <v:imagedata r:id="rId11" o:title=""/>
            </v:shape>
            <w10:wrap type="square" anchorx="page" anchory="page"/>
            <w10:anchorlock/>
          </v:group>
        </w:pict>
      </w:r>
      <w:r>
        <w:rPr>
          <w:noProof/>
        </w:rPr>
        <w:pict w14:anchorId="4FBD4C51">
          <v:shape id="_x0000_s1033" type="#_x0000_t202" style="position:absolute;left:0;text-align:left;margin-left:17.75pt;margin-top:297.1pt;width:152.85pt;height:222.5pt;z-index: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" filled="f" stroked="f">
            <v:textbox>
              <w:txbxContent>
                <w:p w14:paraId="0C7370A2" w14:textId="77777777" w:rsidR="00924445" w:rsidRPr="00F02183" w:rsidRDefault="00924445" w:rsidP="00924445">
                  <w:pPr>
                    <w:pStyle w:val="Heading1"/>
                  </w:pPr>
                  <w:r w:rsidRPr="00F02183">
                    <w:t>Education</w:t>
                  </w:r>
                </w:p>
                <w:p w14:paraId="43B4B352" w14:textId="77777777" w:rsidR="00924445" w:rsidRDefault="00924445" w:rsidP="00924445">
                  <w:pPr>
                    <w:pStyle w:val="Normalwhite"/>
                  </w:pPr>
                  <w:proofErr w:type="spellStart"/>
                  <w:r w:rsidRPr="00F5400C">
                    <w:rPr>
                      <w:sz w:val="20"/>
                      <w:szCs w:val="20"/>
                    </w:rPr>
                    <w:t>M.Tech</w:t>
                  </w:r>
                  <w:proofErr w:type="spellEnd"/>
                  <w:r w:rsidRPr="00F5400C">
                    <w:rPr>
                      <w:sz w:val="20"/>
                      <w:szCs w:val="20"/>
                    </w:rPr>
                    <w:t xml:space="preserve"> in Structural Engineering. </w:t>
                  </w:r>
                  <w:r w:rsidRPr="00F5400C">
                    <w:t>RGPV, Bhopal</w:t>
                  </w:r>
                </w:p>
                <w:p w14:paraId="06501AAC" w14:textId="77777777" w:rsidR="00924445" w:rsidRPr="00F32E8A" w:rsidRDefault="00924445" w:rsidP="00924445">
                  <w:pPr>
                    <w:pStyle w:val="Normalwhite"/>
                    <w:spacing w:after="120"/>
                  </w:pPr>
                  <w:r w:rsidRPr="00F5400C">
                    <w:t>2016</w:t>
                  </w:r>
                </w:p>
                <w:p w14:paraId="4A1BEFB5" w14:textId="77777777" w:rsidR="00924445" w:rsidRDefault="00924445" w:rsidP="00924445">
                  <w:pPr>
                    <w:pStyle w:val="Normalwhite"/>
                  </w:pPr>
                  <w:proofErr w:type="spellStart"/>
                  <w:proofErr w:type="gramStart"/>
                  <w:r w:rsidRPr="00F32E8A">
                    <w:t>B.Tech</w:t>
                  </w:r>
                  <w:proofErr w:type="spellEnd"/>
                  <w:proofErr w:type="gramEnd"/>
                  <w:r w:rsidRPr="00F32E8A">
                    <w:t xml:space="preserve"> in Civil Engineering </w:t>
                  </w:r>
                  <w:r>
                    <w:t>AKTU</w:t>
                  </w:r>
                  <w:r w:rsidRPr="00F32E8A">
                    <w:t>, Lucknow</w:t>
                  </w:r>
                </w:p>
                <w:p w14:paraId="2CC7C793" w14:textId="77777777" w:rsidR="00924445" w:rsidRDefault="00924445" w:rsidP="00924445">
                  <w:pPr>
                    <w:pStyle w:val="Normalwhite"/>
                    <w:spacing w:after="120"/>
                  </w:pPr>
                  <w:r w:rsidRPr="00F32E8A">
                    <w:t>2011</w:t>
                  </w:r>
                </w:p>
                <w:p w14:paraId="07401D8F" w14:textId="77777777" w:rsidR="00924445" w:rsidRPr="00F02183" w:rsidRDefault="00924445" w:rsidP="00924445">
                  <w:pPr>
                    <w:pStyle w:val="Normalwhite"/>
                  </w:pPr>
                  <w:r>
                    <w:t>Intermediate (</w:t>
                  </w:r>
                  <w:proofErr w:type="spellStart"/>
                  <w:r>
                    <w:t>Maths</w:t>
                  </w:r>
                  <w:proofErr w:type="spellEnd"/>
                  <w:r>
                    <w:t xml:space="preserve"> Stream)</w:t>
                  </w:r>
                </w:p>
                <w:p w14:paraId="41BAB18B" w14:textId="77777777" w:rsidR="00924445" w:rsidRPr="00F02183" w:rsidRDefault="00924445" w:rsidP="00924445">
                  <w:pPr>
                    <w:pStyle w:val="Normalwhite"/>
                  </w:pPr>
                  <w:r>
                    <w:t>U.P. Board, Prayagraj</w:t>
                  </w:r>
                </w:p>
                <w:p w14:paraId="3239FCFC" w14:textId="77777777" w:rsidR="00924445" w:rsidRDefault="00924445" w:rsidP="00924445">
                  <w:pPr>
                    <w:pStyle w:val="Normalwhite"/>
                    <w:spacing w:after="120"/>
                  </w:pPr>
                  <w:r>
                    <w:t>2004</w:t>
                  </w:r>
                </w:p>
                <w:p w14:paraId="75AB2111" w14:textId="77777777" w:rsidR="00924445" w:rsidRPr="00F02183" w:rsidRDefault="00924445" w:rsidP="00924445">
                  <w:pPr>
                    <w:pStyle w:val="Normalwhite"/>
                  </w:pPr>
                  <w:r>
                    <w:t>High School (Science Stream)</w:t>
                  </w:r>
                </w:p>
                <w:p w14:paraId="41207AFE" w14:textId="77777777" w:rsidR="00924445" w:rsidRPr="00F02183" w:rsidRDefault="00924445" w:rsidP="00924445">
                  <w:pPr>
                    <w:pStyle w:val="Normalwhite"/>
                  </w:pPr>
                  <w:r>
                    <w:t>U.P. Board, Prayagraj</w:t>
                  </w:r>
                </w:p>
                <w:p w14:paraId="161B38D2" w14:textId="77777777" w:rsidR="00924445" w:rsidRPr="00F02183" w:rsidRDefault="00924445" w:rsidP="00924445">
                  <w:pPr>
                    <w:pStyle w:val="Normalwhite"/>
                  </w:pPr>
                  <w:r>
                    <w:t>2001</w:t>
                  </w:r>
                </w:p>
              </w:txbxContent>
            </v:textbox>
            <w10:wrap type="square" anchorx="page" anchory="page"/>
            <w10:anchorlock/>
          </v:shape>
        </w:pict>
      </w:r>
      <w:r>
        <w:rPr>
          <w:noProof/>
        </w:rPr>
        <w:pict w14:anchorId="6B0D3C51">
          <v:group id="Group 9" o:spid="_x0000_s1030" alt="&quot;&quot;" style="position:absolute;left:0;text-align:left;margin-left:-36pt;margin-top:-18pt;width:612pt;height:846.75pt;z-index:-1;mso-width-relative:margin;mso-height-relative:margin" coordsize="77726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">
            <v:rect id="Rectangle 730645033" o:spid="_x0000_s1031" style="position:absolute;left:22615;width:55111;height:135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" fillcolor="#d9d9d9" stroked="f" strokeweight="1pt"/>
            <v:rect id="Rectangle 76668318" o:spid="_x0000_s1032" style="position:absolute;width:22593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" fillcolor="#6b6b6b" stroked="f" strokeweight="1pt"/>
            <w10:anchorlock/>
          </v:group>
        </w:pict>
      </w:r>
      <w:r w:rsidR="009A3090">
        <w:t>``</w:t>
      </w:r>
    </w:p>
    <w:p w14:paraId="57ECF070" w14:textId="4D6C680C" w:rsidR="009A3090" w:rsidRDefault="009A3090">
      <w:pPr>
        <w:spacing w:after="160"/>
        <w:jc w:val="left"/>
      </w:pPr>
      <w:r>
        <w:br w:type="page"/>
      </w:r>
      <w:r w:rsidR="00000000">
        <w:rPr>
          <w:noProof/>
        </w:rPr>
        <w:lastRenderedPageBreak/>
        <w:pict w14:anchorId="457C6DBB">
          <v:rect id="Rectangle 101016323" o:spid="_x0000_s1029" style="position:absolute;margin-left:-36pt;margin-top:-18pt;width:177.85pt;height:950pt;z-index:-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" fillcolor="#6b6b6b" stroked="f" strokeweight="1pt"/>
        </w:pict>
      </w:r>
    </w:p>
    <w:p w14:paraId="710D72E9" w14:textId="6026D954" w:rsidR="00924445" w:rsidRDefault="00924445" w:rsidP="00924445"/>
    <w:p w14:paraId="6733E095" w14:textId="518F53CE" w:rsidR="00924445" w:rsidRDefault="00924445" w:rsidP="00924445"/>
    <w:p w14:paraId="4C3B905D" w14:textId="4776C4C3" w:rsidR="00924445" w:rsidRDefault="00924445" w:rsidP="00924445"/>
    <w:p w14:paraId="241E30A1" w14:textId="29C1EC67" w:rsidR="00924445" w:rsidRDefault="00924445" w:rsidP="00924445"/>
    <w:p w14:paraId="353C5918" w14:textId="2660D0CC" w:rsidR="00924445" w:rsidRDefault="00924445" w:rsidP="00924445"/>
    <w:p w14:paraId="6732C7EE" w14:textId="0B5B9BD7" w:rsidR="00924445" w:rsidRDefault="00924445" w:rsidP="00924445"/>
    <w:p w14:paraId="222CE9FA" w14:textId="77777777" w:rsidR="00924445" w:rsidRDefault="00924445" w:rsidP="00924445"/>
    <w:p w14:paraId="3018E09B" w14:textId="7269BFD2" w:rsidR="00924445" w:rsidRDefault="00924445" w:rsidP="00924445">
      <w:pPr>
        <w:spacing w:after="160"/>
        <w:jc w:val="left"/>
      </w:pPr>
    </w:p>
    <w:p w14:paraId="663BE781" w14:textId="69FC194B" w:rsidR="007404AD" w:rsidRDefault="00000000" w:rsidP="007404AD">
      <w:r>
        <w:rPr>
          <w:noProof/>
        </w:rPr>
        <w:pict w14:anchorId="325F6BFA">
          <v:shape id="_x0000_s1052" type="#_x0000_t5" alt="&quot;&quot;" style="position:absolute;left:0;text-align:left;margin-left:186.15pt;margin-top:662.95pt;width:10.05pt;height:8.6pt;rotation:90;z-index:20;visibility:visible;mso-wrap-style:square;mso-width-percent:0;mso-height-percent:0;mso-wrap-distance-left:9pt;mso-wrap-distance-top:0;mso-wrap-distance-right:9pt;mso-wrap-distance-bottom:0;mso-position-horizontal-relative:pag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" fillcolor="#595959" stroked="f" strokeweight="1pt">
            <w10:wrap anchorx="page" anchory="page"/>
            <w10:anchorlock/>
          </v:shape>
        </w:pict>
      </w:r>
      <w:r>
        <w:rPr>
          <w:noProof/>
        </w:rPr>
        <w:pict w14:anchorId="4A0B2E84">
          <v:shape id="_x0000_s1051" type="#_x0000_t202" style="position:absolute;left:0;text-align:left;margin-left:204.75pt;margin-top:654.6pt;width:369.35pt;height:159.9pt;z-index:19;visibility:visible;mso-wrap-style:square;mso-width-percent:0;mso-wrap-distance-left:9pt;mso-wrap-distance-top:3.6pt;mso-wrap-distance-right:9pt;mso-wrap-distance-bottom:3.6pt;mso-position-horizontal-relative:page;mso-position-vertical-relative:page;mso-width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" filled="f" stroked="f">
            <v:textbox>
              <w:txbxContent>
                <w:p w14:paraId="79D44AA1" w14:textId="2BE8C50C" w:rsidR="00E767A3" w:rsidRPr="00F02183" w:rsidRDefault="00E767A3" w:rsidP="00E767A3">
                  <w:pPr>
                    <w:pStyle w:val="Heading2"/>
                  </w:pPr>
                  <w:r>
                    <w:t>declaration</w:t>
                  </w:r>
                </w:p>
                <w:p w14:paraId="4E42FE1E" w14:textId="276DDBF1" w:rsidR="00E767A3" w:rsidRDefault="00E767A3" w:rsidP="00E767A3">
                  <w:pPr>
                    <w:tabs>
                      <w:tab w:val="left" w:pos="720"/>
                    </w:tabs>
                    <w:spacing w:before="120" w:line="276" w:lineRule="auto"/>
                    <w:rPr>
                      <w:bCs/>
                    </w:rPr>
                  </w:pPr>
                  <w:r>
                    <w:t xml:space="preserve">I </w:t>
                  </w:r>
                  <w:r w:rsidRPr="00FE3F69">
                    <w:t>hereby declare that the above written particulars are true to the best of my knowledge and belief.</w:t>
                  </w:r>
                </w:p>
                <w:p w14:paraId="363E0018" w14:textId="77777777" w:rsidR="00E767A3" w:rsidRPr="004D5EBC" w:rsidRDefault="00E767A3" w:rsidP="00E767A3"/>
                <w:p w14:paraId="3BCBD53C" w14:textId="77777777" w:rsidR="00E767A3" w:rsidRDefault="00E767A3" w:rsidP="00E767A3">
                  <w:pPr>
                    <w:pStyle w:val="Heading3"/>
                    <w:jc w:val="left"/>
                  </w:pPr>
                </w:p>
                <w:p w14:paraId="75367ADF" w14:textId="77777777" w:rsidR="00E767A3" w:rsidRDefault="00E767A3" w:rsidP="00E767A3">
                  <w:pPr>
                    <w:pStyle w:val="Heading3"/>
                    <w:jc w:val="left"/>
                  </w:pPr>
                </w:p>
                <w:p w14:paraId="110C7D77" w14:textId="77777777" w:rsidR="004415AC" w:rsidRDefault="004415AC" w:rsidP="00E767A3">
                  <w:pPr>
                    <w:pStyle w:val="Heading3"/>
                    <w:jc w:val="left"/>
                  </w:pPr>
                </w:p>
                <w:p w14:paraId="03967915" w14:textId="29B15200" w:rsidR="00E767A3" w:rsidRPr="00E767A3" w:rsidRDefault="00E767A3" w:rsidP="00E767A3">
                  <w:pPr>
                    <w:pStyle w:val="Heading3"/>
                    <w:jc w:val="left"/>
                    <w:rPr>
                      <w:b w:val="0"/>
                      <w:bCs w:val="0"/>
                    </w:rPr>
                  </w:pPr>
                  <w:r w:rsidRPr="00441BBC">
                    <w:t>Place:</w:t>
                  </w:r>
                  <w:r w:rsidRPr="00E767A3">
                    <w:rPr>
                      <w:b w:val="0"/>
                      <w:bCs w:val="0"/>
                    </w:rPr>
                    <w:t xml:space="preserve"> Jhansi (U.P.)                                                            (Manoj Kumar)</w:t>
                  </w:r>
                </w:p>
              </w:txbxContent>
            </v:textbox>
            <w10:wrap type="square" anchorx="page" anchory="page"/>
            <w10:anchorlock/>
          </v:shape>
        </w:pict>
      </w:r>
      <w:r>
        <w:rPr>
          <w:noProof/>
        </w:rPr>
        <w:pict w14:anchorId="4A0B2E84">
          <v:shape id="_x0000_s1028" type="#_x0000_t202" style="position:absolute;left:0;text-align:left;margin-left:209.25pt;margin-top:342.6pt;width:369.35pt;height:300.65pt;z-index:18;visibility:visible;mso-wrap-style:square;mso-width-percent:0;mso-wrap-distance-left:9pt;mso-wrap-distance-top:3.6pt;mso-wrap-distance-right:9pt;mso-wrap-distance-bottom:3.6pt;mso-position-horizontal-relative:page;mso-position-vertical-relative:page;mso-width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" filled="f" stroked="f">
            <v:textbox>
              <w:txbxContent>
                <w:p w14:paraId="4B9CB004" w14:textId="77777777" w:rsidR="00741086" w:rsidRPr="00F02183" w:rsidRDefault="00741086" w:rsidP="00741086">
                  <w:pPr>
                    <w:pStyle w:val="Heading2"/>
                  </w:pPr>
                  <w:r>
                    <w:t>training and acheivements</w:t>
                  </w:r>
                </w:p>
                <w:p w14:paraId="551957AD" w14:textId="77777777" w:rsidR="00741086" w:rsidRDefault="00741086" w:rsidP="00741086">
                  <w:pPr>
                    <w:pStyle w:val="Heading4"/>
                    <w:numPr>
                      <w:ilvl w:val="0"/>
                      <w:numId w:val="6"/>
                    </w:numPr>
                    <w:spacing w:after="120"/>
                    <w:ind w:left="274"/>
                    <w:rPr>
                      <w:bCs/>
                    </w:rPr>
                  </w:pPr>
                  <w:r w:rsidRPr="00B056D4">
                    <w:rPr>
                      <w:bCs/>
                    </w:rPr>
                    <w:t>Participated in Faculty Development Program on “Development in Sustainable Energy and Environment Protection” at BIET, Jhansi</w:t>
                  </w:r>
                  <w:r>
                    <w:rPr>
                      <w:bCs/>
                    </w:rPr>
                    <w:t>.</w:t>
                  </w:r>
                </w:p>
                <w:p w14:paraId="484579F7" w14:textId="77777777" w:rsidR="00741086" w:rsidRDefault="00741086" w:rsidP="00741086">
                  <w:pPr>
                    <w:pStyle w:val="Heading4"/>
                    <w:numPr>
                      <w:ilvl w:val="0"/>
                      <w:numId w:val="6"/>
                    </w:numPr>
                    <w:spacing w:after="120"/>
                    <w:ind w:left="274"/>
                    <w:rPr>
                      <w:bCs/>
                    </w:rPr>
                  </w:pPr>
                  <w:r w:rsidRPr="00B056D4">
                    <w:rPr>
                      <w:bCs/>
                    </w:rPr>
                    <w:t>Participated in Faculty Development Program on “Innovative Research in Science, Engineering, Technology and Management” at BIET, Jhansi</w:t>
                  </w:r>
                  <w:r>
                    <w:rPr>
                      <w:bCs/>
                    </w:rPr>
                    <w:t>.</w:t>
                  </w:r>
                </w:p>
                <w:p w14:paraId="2C64C4B6" w14:textId="77777777" w:rsidR="00741086" w:rsidRDefault="00741086" w:rsidP="00741086">
                  <w:pPr>
                    <w:pStyle w:val="Heading4"/>
                    <w:numPr>
                      <w:ilvl w:val="0"/>
                      <w:numId w:val="6"/>
                    </w:numPr>
                    <w:spacing w:after="120"/>
                    <w:ind w:left="274"/>
                    <w:rPr>
                      <w:bCs/>
                    </w:rPr>
                  </w:pPr>
                  <w:r w:rsidRPr="00B056D4">
                    <w:rPr>
                      <w:bCs/>
                    </w:rPr>
                    <w:t>Participated in Faculty Development Program on “NBA-ACCREDITATION”</w:t>
                  </w:r>
                  <w:r>
                    <w:rPr>
                      <w:bCs/>
                    </w:rPr>
                    <w:t xml:space="preserve"> </w:t>
                  </w:r>
                  <w:r w:rsidRPr="00B056D4">
                    <w:rPr>
                      <w:bCs/>
                    </w:rPr>
                    <w:t>at BIET, Jhansi</w:t>
                  </w:r>
                  <w:r>
                    <w:rPr>
                      <w:bCs/>
                    </w:rPr>
                    <w:t>.</w:t>
                  </w:r>
                </w:p>
                <w:p w14:paraId="647F25BB" w14:textId="14830343" w:rsidR="00741086" w:rsidRDefault="00741086" w:rsidP="00741086">
                  <w:pPr>
                    <w:pStyle w:val="Heading4"/>
                    <w:numPr>
                      <w:ilvl w:val="0"/>
                      <w:numId w:val="6"/>
                    </w:numPr>
                    <w:spacing w:after="120"/>
                    <w:ind w:left="274"/>
                    <w:rPr>
                      <w:bCs/>
                    </w:rPr>
                  </w:pPr>
                  <w:r>
                    <w:rPr>
                      <w:bCs/>
                    </w:rPr>
                    <w:t xml:space="preserve">Fifty hours </w:t>
                  </w:r>
                  <w:r w:rsidRPr="00924445">
                    <w:rPr>
                      <w:bCs/>
                    </w:rPr>
                    <w:t>Educational </w:t>
                  </w:r>
                  <w:r w:rsidRPr="00924445">
                    <w:t>Course</w:t>
                  </w:r>
                  <w:r w:rsidRPr="00924445">
                    <w:rPr>
                      <w:bCs/>
                    </w:rPr>
                    <w:t> under asset class</w:t>
                  </w:r>
                  <w:r>
                    <w:rPr>
                      <w:bCs/>
                    </w:rPr>
                    <w:t>- Land and Building.</w:t>
                  </w:r>
                </w:p>
                <w:p w14:paraId="280BE892" w14:textId="10678FAD" w:rsidR="00474125" w:rsidRDefault="00474125" w:rsidP="00741086">
                  <w:pPr>
                    <w:pStyle w:val="Heading4"/>
                    <w:numPr>
                      <w:ilvl w:val="0"/>
                      <w:numId w:val="6"/>
                    </w:numPr>
                    <w:spacing w:after="120"/>
                    <w:ind w:left="274"/>
                    <w:rPr>
                      <w:bCs/>
                    </w:rPr>
                  </w:pPr>
                  <w:r w:rsidRPr="00B056D4">
                    <w:rPr>
                      <w:bCs/>
                    </w:rPr>
                    <w:t>Timetable Co-Ordinator of Civil Engineering Department, BIET, Jhansi.</w:t>
                  </w:r>
                </w:p>
                <w:p w14:paraId="7CD772F0" w14:textId="71461120" w:rsidR="00741086" w:rsidRDefault="00741086" w:rsidP="00741086">
                  <w:pPr>
                    <w:pStyle w:val="Heading4"/>
                    <w:numPr>
                      <w:ilvl w:val="0"/>
                      <w:numId w:val="6"/>
                    </w:numPr>
                    <w:spacing w:after="120"/>
                    <w:ind w:left="274"/>
                    <w:rPr>
                      <w:bCs/>
                    </w:rPr>
                  </w:pPr>
                  <w:r w:rsidRPr="00B056D4">
                    <w:rPr>
                      <w:bCs/>
                    </w:rPr>
                    <w:t>I have five papers published in international journal</w:t>
                  </w:r>
                  <w:r>
                    <w:rPr>
                      <w:bCs/>
                    </w:rPr>
                    <w:t>.</w:t>
                  </w:r>
                </w:p>
                <w:p w14:paraId="706152A0" w14:textId="77777777" w:rsidR="00741086" w:rsidRDefault="00741086" w:rsidP="00741086">
                  <w:pPr>
                    <w:pStyle w:val="Heading4"/>
                    <w:numPr>
                      <w:ilvl w:val="0"/>
                      <w:numId w:val="6"/>
                    </w:numPr>
                    <w:spacing w:after="120"/>
                    <w:ind w:left="274"/>
                    <w:rPr>
                      <w:bCs/>
                    </w:rPr>
                  </w:pPr>
                  <w:r w:rsidRPr="00892131">
                    <w:rPr>
                      <w:bCs/>
                    </w:rPr>
                    <w:t>I assisted in the NBA Accreditation of the Civil Engineering Department, BIET, Jhansi in 2020</w:t>
                  </w:r>
                  <w:r>
                    <w:rPr>
                      <w:bCs/>
                    </w:rPr>
                    <w:t>.</w:t>
                  </w:r>
                </w:p>
                <w:p w14:paraId="36A8DE6D" w14:textId="77777777" w:rsidR="004D5EBC" w:rsidRDefault="004D5EBC" w:rsidP="004D5EBC">
                  <w:pPr>
                    <w:pStyle w:val="Heading4"/>
                    <w:numPr>
                      <w:ilvl w:val="0"/>
                      <w:numId w:val="6"/>
                    </w:numPr>
                    <w:spacing w:after="120"/>
                    <w:ind w:left="274"/>
                    <w:rPr>
                      <w:bCs/>
                    </w:rPr>
                  </w:pPr>
                  <w:r>
                    <w:rPr>
                      <w:bCs/>
                    </w:rPr>
                    <w:t xml:space="preserve">One and half month industrial orientation and practical training </w:t>
                  </w:r>
                  <w:r w:rsidRPr="00B056D4">
                    <w:rPr>
                      <w:bCs/>
                    </w:rPr>
                    <w:t xml:space="preserve">at </w:t>
                  </w:r>
                  <w:r>
                    <w:rPr>
                      <w:bCs/>
                    </w:rPr>
                    <w:t>CADD Centre</w:t>
                  </w:r>
                  <w:r w:rsidRPr="00B056D4">
                    <w:rPr>
                      <w:bCs/>
                    </w:rPr>
                    <w:t>, Jhansi</w:t>
                  </w:r>
                  <w:r>
                    <w:rPr>
                      <w:bCs/>
                    </w:rPr>
                    <w:t>.</w:t>
                  </w:r>
                </w:p>
                <w:p w14:paraId="0E7C75B9" w14:textId="77777777" w:rsidR="004D5EBC" w:rsidRPr="004D5EBC" w:rsidRDefault="004D5EBC" w:rsidP="004D5EBC"/>
                <w:p w14:paraId="38A31BBF" w14:textId="77777777" w:rsidR="00741086" w:rsidRPr="00D0470D" w:rsidRDefault="00741086" w:rsidP="00741086">
                  <w:pPr>
                    <w:pStyle w:val="Heading3"/>
                  </w:pPr>
                </w:p>
              </w:txbxContent>
            </v:textbox>
            <w10:wrap type="square" anchorx="page" anchory="page"/>
            <w10:anchorlock/>
          </v:shape>
        </w:pict>
      </w:r>
      <w:r>
        <w:rPr>
          <w:noProof/>
        </w:rPr>
        <w:pict w14:anchorId="7BBA4600">
          <v:shape id="_x0000_s1027" type="#_x0000_t202" style="position:absolute;left:0;text-align:left;margin-left:204.75pt;margin-top:39pt;width:369.35pt;height:276.4pt;z-index:17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" filled="f" stroked="f">
            <v:textbox>
              <w:txbxContent>
                <w:p w14:paraId="6DED33D7" w14:textId="77777777" w:rsidR="00305EBF" w:rsidRDefault="00305EBF" w:rsidP="00305EBF">
                  <w:pPr>
                    <w:pStyle w:val="Heading4"/>
                    <w:numPr>
                      <w:ilvl w:val="0"/>
                      <w:numId w:val="10"/>
                    </w:numPr>
                    <w:spacing w:after="0" w:line="240" w:lineRule="auto"/>
                    <w:ind w:left="360"/>
                  </w:pPr>
                  <w:r>
                    <w:t xml:space="preserve">Preparation </w:t>
                  </w:r>
                  <w:r w:rsidRPr="00305EBF">
                    <w:t xml:space="preserve">and Certification of RA bills. </w:t>
                  </w:r>
                </w:p>
                <w:p w14:paraId="08B71B1C" w14:textId="7397B46C" w:rsidR="00305EBF" w:rsidRDefault="00305EBF" w:rsidP="00305EBF">
                  <w:pPr>
                    <w:pStyle w:val="Heading4"/>
                    <w:numPr>
                      <w:ilvl w:val="0"/>
                      <w:numId w:val="10"/>
                    </w:numPr>
                    <w:spacing w:after="0" w:line="240" w:lineRule="auto"/>
                    <w:ind w:left="360"/>
                  </w:pPr>
                  <w:r>
                    <w:t xml:space="preserve">Required </w:t>
                  </w:r>
                  <w:r w:rsidRPr="00305EBF">
                    <w:t>to prepare daily construction logs for ongoing projects</w:t>
                  </w:r>
                  <w:r>
                    <w:t>.</w:t>
                  </w:r>
                  <w:r w:rsidRPr="00305EBF">
                    <w:t xml:space="preserve"> </w:t>
                  </w:r>
                </w:p>
                <w:p w14:paraId="72A2A565" w14:textId="77777777" w:rsidR="00305EBF" w:rsidRDefault="00305EBF" w:rsidP="00305EBF">
                  <w:pPr>
                    <w:pStyle w:val="Heading4"/>
                    <w:numPr>
                      <w:ilvl w:val="0"/>
                      <w:numId w:val="10"/>
                    </w:numPr>
                    <w:spacing w:after="0" w:line="240" w:lineRule="auto"/>
                    <w:ind w:left="360"/>
                  </w:pPr>
                  <w:r>
                    <w:t xml:space="preserve">Prepared </w:t>
                  </w:r>
                  <w:r w:rsidRPr="00305EBF">
                    <w:t xml:space="preserve">budgets and cost breakouts for subject appraisal and approval process. </w:t>
                  </w:r>
                </w:p>
                <w:p w14:paraId="15A384BF" w14:textId="3D285061" w:rsidR="00305EBF" w:rsidRDefault="00305EBF" w:rsidP="00305EBF">
                  <w:pPr>
                    <w:pStyle w:val="Heading4"/>
                    <w:numPr>
                      <w:ilvl w:val="0"/>
                      <w:numId w:val="10"/>
                    </w:numPr>
                    <w:spacing w:after="120" w:line="240" w:lineRule="auto"/>
                    <w:ind w:left="360"/>
                  </w:pPr>
                  <w:r>
                    <w:t xml:space="preserve">I </w:t>
                  </w:r>
                  <w:r w:rsidRPr="00305EBF">
                    <w:t>coordinated staff under me and made the process clear that I get the report of daily activity of each staff by end of day</w:t>
                  </w:r>
                  <w:r>
                    <w:t>.</w:t>
                  </w:r>
                  <w:r w:rsidRPr="00305EBF">
                    <w:t xml:space="preserve"> </w:t>
                  </w:r>
                </w:p>
                <w:p w14:paraId="6458AA74" w14:textId="77777777" w:rsidR="00350E8C" w:rsidRPr="00D71668" w:rsidRDefault="00350E8C" w:rsidP="00350E8C">
                  <w:pPr>
                    <w:pStyle w:val="Heading3"/>
                  </w:pPr>
                  <w:r w:rsidRPr="005B69F9">
                    <w:t>Graduate Engineer Trainee</w:t>
                  </w:r>
                </w:p>
                <w:p w14:paraId="38900732" w14:textId="77777777" w:rsidR="00350E8C" w:rsidRDefault="00350E8C" w:rsidP="00305EBF">
                  <w:pPr>
                    <w:pStyle w:val="Heading4"/>
                    <w:spacing w:after="120"/>
                  </w:pPr>
                  <w:r w:rsidRPr="00F40596">
                    <w:t>ERA Infra Eng</w:t>
                  </w:r>
                  <w:r>
                    <w:t>ineering</w:t>
                  </w:r>
                  <w:r w:rsidRPr="00F40596">
                    <w:t xml:space="preserve"> Ltd., Delhi </w:t>
                  </w:r>
                  <w:r w:rsidRPr="00D71668">
                    <w:t xml:space="preserve">| </w:t>
                  </w:r>
                  <w:r>
                    <w:t>July 2010</w:t>
                  </w:r>
                  <w:r w:rsidRPr="00D71668">
                    <w:t xml:space="preserve"> </w:t>
                  </w:r>
                  <w:r>
                    <w:t>–</w:t>
                  </w:r>
                  <w:r w:rsidRPr="00D71668">
                    <w:t xml:space="preserve"> </w:t>
                  </w:r>
                  <w:r>
                    <w:t>October 2011</w:t>
                  </w:r>
                </w:p>
                <w:p w14:paraId="024868F7" w14:textId="1C400964" w:rsidR="00305EBF" w:rsidRDefault="00305EBF" w:rsidP="00305EBF">
                  <w:pPr>
                    <w:pStyle w:val="ListParagraph"/>
                    <w:numPr>
                      <w:ilvl w:val="0"/>
                      <w:numId w:val="11"/>
                    </w:numPr>
                    <w:ind w:left="360"/>
                    <w:jc w:val="both"/>
                  </w:pPr>
                  <w:r>
                    <w:t xml:space="preserve">I </w:t>
                  </w:r>
                  <w:r w:rsidRPr="00305EBF">
                    <w:t>monitored and ensured that the development is done as per the specification without violating government standards</w:t>
                  </w:r>
                  <w:r>
                    <w:t>.</w:t>
                  </w:r>
                </w:p>
                <w:p w14:paraId="3E033EC8" w14:textId="158AF300" w:rsidR="00305EBF" w:rsidRDefault="00741086" w:rsidP="00305EBF">
                  <w:pPr>
                    <w:pStyle w:val="ListParagraph"/>
                    <w:numPr>
                      <w:ilvl w:val="0"/>
                      <w:numId w:val="11"/>
                    </w:numPr>
                    <w:ind w:left="360"/>
                    <w:jc w:val="both"/>
                  </w:pPr>
                  <w:r>
                    <w:t xml:space="preserve">I </w:t>
                  </w:r>
                  <w:r w:rsidRPr="00741086">
                    <w:t>coordinated and junior engineers, contractors, staffs under me and made the process clear that I get the report of daily activity of each staff by end of day</w:t>
                  </w:r>
                  <w:r>
                    <w:t>.</w:t>
                  </w:r>
                </w:p>
                <w:p w14:paraId="1CBFB827" w14:textId="7F1C1FCE" w:rsidR="00741086" w:rsidRDefault="00741086" w:rsidP="00305EBF">
                  <w:pPr>
                    <w:pStyle w:val="ListParagraph"/>
                    <w:numPr>
                      <w:ilvl w:val="0"/>
                      <w:numId w:val="11"/>
                    </w:numPr>
                    <w:ind w:left="360"/>
                    <w:jc w:val="both"/>
                  </w:pPr>
                  <w:r>
                    <w:t xml:space="preserve">Required </w:t>
                  </w:r>
                  <w:r w:rsidRPr="00741086">
                    <w:t>to prepare daily construction logs for ongoing projects.</w:t>
                  </w:r>
                </w:p>
                <w:p w14:paraId="72D7F7A1" w14:textId="702B975F" w:rsidR="00741086" w:rsidRDefault="00741086" w:rsidP="00305EBF">
                  <w:pPr>
                    <w:pStyle w:val="ListParagraph"/>
                    <w:numPr>
                      <w:ilvl w:val="0"/>
                      <w:numId w:val="11"/>
                    </w:numPr>
                    <w:ind w:left="360"/>
                    <w:jc w:val="both"/>
                  </w:pPr>
                  <w:r>
                    <w:t xml:space="preserve">Prepared </w:t>
                  </w:r>
                  <w:r w:rsidRPr="00741086">
                    <w:t>budgets and cost breakouts for subject appraisal and approval process</w:t>
                  </w:r>
                  <w:r>
                    <w:t>.</w:t>
                  </w:r>
                </w:p>
                <w:p w14:paraId="671CEB12" w14:textId="020BAF83" w:rsidR="00741086" w:rsidRPr="00305EBF" w:rsidRDefault="00741086" w:rsidP="00305EBF">
                  <w:pPr>
                    <w:pStyle w:val="ListParagraph"/>
                    <w:numPr>
                      <w:ilvl w:val="0"/>
                      <w:numId w:val="11"/>
                    </w:numPr>
                    <w:ind w:left="360"/>
                    <w:jc w:val="both"/>
                  </w:pPr>
                  <w:r>
                    <w:t xml:space="preserve">Coordinate </w:t>
                  </w:r>
                  <w:r w:rsidRPr="00741086">
                    <w:t>filed activities with design changes and internal scheduling.</w:t>
                  </w:r>
                </w:p>
                <w:p w14:paraId="71728020" w14:textId="77777777" w:rsidR="00305EBF" w:rsidRPr="00305EBF" w:rsidRDefault="00305EBF" w:rsidP="00305EBF"/>
              </w:txbxContent>
            </v:textbox>
            <w10:wrap type="square" anchorx="page" anchory="page"/>
            <w10:anchorlock/>
          </v:shape>
        </w:pict>
      </w:r>
      <w:r>
        <w:rPr>
          <w:noProof/>
        </w:rPr>
        <w:pict w14:anchorId="325F6BFA">
          <v:shape id="Isosceles Triangle 16" o:spid="_x0000_s1026" type="#_x0000_t5" alt="&quot;&quot;" style="position:absolute;left:0;text-align:left;margin-left:186.15pt;margin-top:347.95pt;width:10.05pt;height:8.6pt;rotation:90;z-index:1;visibility:visible;mso-wrap-style:square;mso-width-percent:0;mso-height-percent:0;mso-wrap-distance-left:9pt;mso-wrap-distance-top:0;mso-wrap-distance-right:9pt;mso-wrap-distance-bottom:0;mso-position-horizontal-relative:pag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" fillcolor="#595959" stroked="f" strokeweight="1pt">
            <w10:wrap anchorx="page" anchory="page"/>
            <w10:anchorlock/>
          </v:shape>
        </w:pict>
      </w:r>
    </w:p>
    <w:sectPr w:rsidR="007404AD" w:rsidSect="009A3090">
      <w:pgSz w:w="11906" w:h="16838" w:code="9"/>
      <w:pgMar w:top="360" w:right="720" w:bottom="72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E85E1F4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8374864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280752C"/>
    <w:multiLevelType w:val="hybridMultilevel"/>
    <w:tmpl w:val="F2ECE5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1B4D25"/>
    <w:multiLevelType w:val="hybridMultilevel"/>
    <w:tmpl w:val="75166A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752AA2"/>
    <w:multiLevelType w:val="hybridMultilevel"/>
    <w:tmpl w:val="916C6A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D97AB5"/>
    <w:multiLevelType w:val="hybridMultilevel"/>
    <w:tmpl w:val="3E3E2B2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0EA50EE"/>
    <w:multiLevelType w:val="hybridMultilevel"/>
    <w:tmpl w:val="FEC0D2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4B679F"/>
    <w:multiLevelType w:val="hybridMultilevel"/>
    <w:tmpl w:val="3D9A990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CEA79DE"/>
    <w:multiLevelType w:val="hybridMultilevel"/>
    <w:tmpl w:val="13B2078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7330B93"/>
    <w:multiLevelType w:val="hybridMultilevel"/>
    <w:tmpl w:val="65CA56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8F4AC1"/>
    <w:multiLevelType w:val="hybridMultilevel"/>
    <w:tmpl w:val="386AA6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4880179">
    <w:abstractNumId w:val="2"/>
  </w:num>
  <w:num w:numId="2" w16cid:durableId="1083533073">
    <w:abstractNumId w:val="7"/>
  </w:num>
  <w:num w:numId="3" w16cid:durableId="1248880183">
    <w:abstractNumId w:val="10"/>
  </w:num>
  <w:num w:numId="4" w16cid:durableId="1034574705">
    <w:abstractNumId w:val="1"/>
  </w:num>
  <w:num w:numId="5" w16cid:durableId="1915582981">
    <w:abstractNumId w:val="0"/>
  </w:num>
  <w:num w:numId="6" w16cid:durableId="1745954238">
    <w:abstractNumId w:val="4"/>
  </w:num>
  <w:num w:numId="7" w16cid:durableId="1715932278">
    <w:abstractNumId w:val="8"/>
  </w:num>
  <w:num w:numId="8" w16cid:durableId="1958634052">
    <w:abstractNumId w:val="5"/>
  </w:num>
  <w:num w:numId="9" w16cid:durableId="24602080">
    <w:abstractNumId w:val="3"/>
  </w:num>
  <w:num w:numId="10" w16cid:durableId="134108743">
    <w:abstractNumId w:val="6"/>
  </w:num>
  <w:num w:numId="11" w16cid:durableId="156606290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C778A"/>
    <w:rsid w:val="00004F51"/>
    <w:rsid w:val="00020F56"/>
    <w:rsid w:val="00031503"/>
    <w:rsid w:val="00034653"/>
    <w:rsid w:val="0003754E"/>
    <w:rsid w:val="000429E8"/>
    <w:rsid w:val="000451D3"/>
    <w:rsid w:val="000501DB"/>
    <w:rsid w:val="00060F74"/>
    <w:rsid w:val="00064119"/>
    <w:rsid w:val="00077516"/>
    <w:rsid w:val="000F1213"/>
    <w:rsid w:val="000F713F"/>
    <w:rsid w:val="00163462"/>
    <w:rsid w:val="001841D1"/>
    <w:rsid w:val="001A2328"/>
    <w:rsid w:val="001E5685"/>
    <w:rsid w:val="001E57D7"/>
    <w:rsid w:val="00200BE5"/>
    <w:rsid w:val="00257458"/>
    <w:rsid w:val="00284AC1"/>
    <w:rsid w:val="002D512E"/>
    <w:rsid w:val="00305EBF"/>
    <w:rsid w:val="003102C7"/>
    <w:rsid w:val="00315588"/>
    <w:rsid w:val="00325F59"/>
    <w:rsid w:val="0034063E"/>
    <w:rsid w:val="00340BFE"/>
    <w:rsid w:val="00350E8C"/>
    <w:rsid w:val="00351F64"/>
    <w:rsid w:val="00364707"/>
    <w:rsid w:val="003A7E81"/>
    <w:rsid w:val="003D0DFE"/>
    <w:rsid w:val="003F23E5"/>
    <w:rsid w:val="003F55F9"/>
    <w:rsid w:val="00410D36"/>
    <w:rsid w:val="004156BB"/>
    <w:rsid w:val="004415AC"/>
    <w:rsid w:val="00441BBC"/>
    <w:rsid w:val="00474125"/>
    <w:rsid w:val="00475B42"/>
    <w:rsid w:val="004834EB"/>
    <w:rsid w:val="004A018B"/>
    <w:rsid w:val="004A553C"/>
    <w:rsid w:val="004B79F8"/>
    <w:rsid w:val="004C35E0"/>
    <w:rsid w:val="004D5EBC"/>
    <w:rsid w:val="004E4D08"/>
    <w:rsid w:val="005933EA"/>
    <w:rsid w:val="005F2437"/>
    <w:rsid w:val="00610653"/>
    <w:rsid w:val="00620497"/>
    <w:rsid w:val="0063333F"/>
    <w:rsid w:val="00637BB0"/>
    <w:rsid w:val="00637F90"/>
    <w:rsid w:val="00650B69"/>
    <w:rsid w:val="00676ADC"/>
    <w:rsid w:val="00680ED4"/>
    <w:rsid w:val="00681E4B"/>
    <w:rsid w:val="00686E42"/>
    <w:rsid w:val="00691706"/>
    <w:rsid w:val="006C1B5C"/>
    <w:rsid w:val="006C778A"/>
    <w:rsid w:val="006F28AF"/>
    <w:rsid w:val="007404AD"/>
    <w:rsid w:val="00741086"/>
    <w:rsid w:val="00750107"/>
    <w:rsid w:val="007657C1"/>
    <w:rsid w:val="007A6BF4"/>
    <w:rsid w:val="00810DCD"/>
    <w:rsid w:val="00811B9B"/>
    <w:rsid w:val="008259E5"/>
    <w:rsid w:val="00847EAA"/>
    <w:rsid w:val="008A0338"/>
    <w:rsid w:val="008A659A"/>
    <w:rsid w:val="008C57C3"/>
    <w:rsid w:val="00924445"/>
    <w:rsid w:val="00924880"/>
    <w:rsid w:val="00955CFF"/>
    <w:rsid w:val="009A3090"/>
    <w:rsid w:val="009D0CC9"/>
    <w:rsid w:val="009E1FE6"/>
    <w:rsid w:val="009E3A3E"/>
    <w:rsid w:val="00A42A43"/>
    <w:rsid w:val="00AA48CD"/>
    <w:rsid w:val="00AD379F"/>
    <w:rsid w:val="00AE2578"/>
    <w:rsid w:val="00AE4A2E"/>
    <w:rsid w:val="00AE7128"/>
    <w:rsid w:val="00B0186B"/>
    <w:rsid w:val="00B05823"/>
    <w:rsid w:val="00B12CA8"/>
    <w:rsid w:val="00B15C72"/>
    <w:rsid w:val="00B16392"/>
    <w:rsid w:val="00B32C90"/>
    <w:rsid w:val="00B46FB4"/>
    <w:rsid w:val="00B54CEC"/>
    <w:rsid w:val="00B67CE7"/>
    <w:rsid w:val="00B80990"/>
    <w:rsid w:val="00BC39AE"/>
    <w:rsid w:val="00BD0C31"/>
    <w:rsid w:val="00BD22B9"/>
    <w:rsid w:val="00BE37A9"/>
    <w:rsid w:val="00BF2C03"/>
    <w:rsid w:val="00C028EA"/>
    <w:rsid w:val="00C272BB"/>
    <w:rsid w:val="00C3400B"/>
    <w:rsid w:val="00C77598"/>
    <w:rsid w:val="00C901D3"/>
    <w:rsid w:val="00D0470D"/>
    <w:rsid w:val="00D33E66"/>
    <w:rsid w:val="00D71668"/>
    <w:rsid w:val="00D83EF0"/>
    <w:rsid w:val="00D920AB"/>
    <w:rsid w:val="00D94635"/>
    <w:rsid w:val="00DD6D6A"/>
    <w:rsid w:val="00DE2976"/>
    <w:rsid w:val="00E21695"/>
    <w:rsid w:val="00E56732"/>
    <w:rsid w:val="00E724A0"/>
    <w:rsid w:val="00E767A3"/>
    <w:rsid w:val="00E83336"/>
    <w:rsid w:val="00E937A9"/>
    <w:rsid w:val="00ED54C5"/>
    <w:rsid w:val="00F02183"/>
    <w:rsid w:val="00F32E8A"/>
    <w:rsid w:val="00F40596"/>
    <w:rsid w:val="00F50FFF"/>
    <w:rsid w:val="00F5400C"/>
    <w:rsid w:val="00FA7CEA"/>
    <w:rsid w:val="00FB59D2"/>
    <w:rsid w:val="00FC3321"/>
    <w:rsid w:val="00FC6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3"/>
    <o:shapelayout v:ext="edit">
      <o:idmap v:ext="edit" data="1"/>
    </o:shapelayout>
  </w:shapeDefaults>
  <w:decimalSymbol w:val="."/>
  <w:listSeparator w:val=","/>
  <w14:docId w14:val="4A419085"/>
  <w15:chartTrackingRefBased/>
  <w15:docId w15:val="{6F73F89F-7624-48D3-A501-C9627DCD2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ranklin Gothic Medium" w:eastAsia="Franklin Gothic Medium" w:hAnsi="Franklin Gothic Medium" w:cs="Mangal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3A3E"/>
    <w:pPr>
      <w:spacing w:line="259" w:lineRule="auto"/>
      <w:jc w:val="both"/>
    </w:pPr>
    <w:rPr>
      <w:color w:val="747474"/>
      <w:position w:val="9"/>
      <w:sz w:val="22"/>
      <w:szCs w:val="23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2183"/>
    <w:pPr>
      <w:spacing w:after="140"/>
      <w:contextualSpacing/>
      <w:outlineLvl w:val="0"/>
    </w:pPr>
    <w:rPr>
      <w:b/>
      <w:bCs/>
      <w:caps/>
      <w:color w:val="FFFFFF"/>
      <w:spacing w:val="20"/>
      <w:sz w:val="26"/>
      <w:szCs w:val="26"/>
    </w:rPr>
  </w:style>
  <w:style w:type="paragraph" w:styleId="Heading2">
    <w:name w:val="heading 2"/>
    <w:basedOn w:val="Normal"/>
    <w:next w:val="Normal"/>
    <w:link w:val="Heading2Char"/>
    <w:uiPriority w:val="9"/>
    <w:qFormat/>
    <w:rsid w:val="00D71668"/>
    <w:pPr>
      <w:spacing w:after="140"/>
      <w:outlineLvl w:val="1"/>
    </w:pPr>
    <w:rPr>
      <w:b/>
      <w:bCs/>
      <w:caps/>
      <w:color w:val="595959"/>
      <w:spacing w:val="2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D71668"/>
    <w:pPr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rsid w:val="00D71668"/>
    <w:pPr>
      <w:spacing w:after="80"/>
      <w:outlineLvl w:val="3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semiHidden/>
    <w:qFormat/>
    <w:rsid w:val="00B15C72"/>
    <w:pPr>
      <w:spacing w:line="240" w:lineRule="auto"/>
      <w:ind w:left="720"/>
      <w:contextualSpacing/>
      <w:jc w:val="center"/>
    </w:pPr>
  </w:style>
  <w:style w:type="paragraph" w:styleId="Date">
    <w:name w:val="Date"/>
    <w:basedOn w:val="Normal"/>
    <w:next w:val="Normal"/>
    <w:link w:val="DateChar"/>
    <w:uiPriority w:val="99"/>
    <w:semiHidden/>
    <w:rsid w:val="004A553C"/>
    <w:rPr>
      <w:color w:val="FFFFFF"/>
    </w:rPr>
  </w:style>
  <w:style w:type="character" w:customStyle="1" w:styleId="DateChar">
    <w:name w:val="Date Char"/>
    <w:link w:val="Date"/>
    <w:uiPriority w:val="99"/>
    <w:semiHidden/>
    <w:rsid w:val="009E3A3E"/>
    <w:rPr>
      <w:rFonts w:cs="Mangal"/>
      <w:color w:val="FFFFFF"/>
      <w:position w:val="9"/>
      <w:szCs w:val="23"/>
      <w:lang w:val="en-US"/>
    </w:rPr>
  </w:style>
  <w:style w:type="paragraph" w:customStyle="1" w:styleId="Contactinfo">
    <w:name w:val="Contact info"/>
    <w:basedOn w:val="Normal"/>
    <w:qFormat/>
    <w:rsid w:val="00004F51"/>
    <w:pPr>
      <w:spacing w:line="420" w:lineRule="auto"/>
      <w:ind w:left="-113" w:right="-113"/>
      <w:jc w:val="left"/>
    </w:pPr>
    <w:rPr>
      <w:color w:val="000000"/>
      <w:position w:val="12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924880"/>
    <w:pPr>
      <w:spacing w:line="600" w:lineRule="exact"/>
      <w:jc w:val="left"/>
    </w:pPr>
    <w:rPr>
      <w:caps/>
      <w:color w:val="262626"/>
      <w:spacing w:val="28"/>
      <w:position w:val="0"/>
      <w:sz w:val="60"/>
      <w:szCs w:val="60"/>
    </w:rPr>
  </w:style>
  <w:style w:type="character" w:customStyle="1" w:styleId="TitleChar">
    <w:name w:val="Title Char"/>
    <w:link w:val="Title"/>
    <w:uiPriority w:val="10"/>
    <w:rsid w:val="00924880"/>
    <w:rPr>
      <w:rFonts w:ascii="Franklin Gothic Medium" w:hAnsi="Franklin Gothic Medium" w:cs="Mangal"/>
      <w:caps/>
      <w:color w:val="262626"/>
      <w:spacing w:val="28"/>
      <w:sz w:val="60"/>
      <w:szCs w:val="60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553C"/>
    <w:pPr>
      <w:spacing w:after="160"/>
      <w:jc w:val="left"/>
    </w:pPr>
    <w:rPr>
      <w:color w:val="auto"/>
      <w:position w:val="0"/>
      <w:sz w:val="28"/>
      <w:szCs w:val="28"/>
    </w:rPr>
  </w:style>
  <w:style w:type="character" w:customStyle="1" w:styleId="SubtitleChar">
    <w:name w:val="Subtitle Char"/>
    <w:link w:val="Subtitle"/>
    <w:uiPriority w:val="11"/>
    <w:rsid w:val="004A553C"/>
    <w:rPr>
      <w:rFonts w:cs="Mangal"/>
      <w:sz w:val="28"/>
      <w:szCs w:val="28"/>
      <w:lang w:val="en-GB"/>
    </w:rPr>
  </w:style>
  <w:style w:type="character" w:customStyle="1" w:styleId="Heading1Char">
    <w:name w:val="Heading 1 Char"/>
    <w:link w:val="Heading1"/>
    <w:uiPriority w:val="9"/>
    <w:rsid w:val="00F02183"/>
    <w:rPr>
      <w:rFonts w:cs="Mangal"/>
      <w:b/>
      <w:bCs/>
      <w:caps/>
      <w:color w:val="FFFFFF"/>
      <w:spacing w:val="20"/>
      <w:position w:val="9"/>
      <w:sz w:val="26"/>
      <w:szCs w:val="26"/>
      <w:lang w:val="en-US"/>
    </w:rPr>
  </w:style>
  <w:style w:type="paragraph" w:customStyle="1" w:styleId="Normalwhite">
    <w:name w:val="Normal white"/>
    <w:basedOn w:val="Normal"/>
    <w:qFormat/>
    <w:rsid w:val="00D71668"/>
    <w:pPr>
      <w:spacing w:line="240" w:lineRule="auto"/>
    </w:pPr>
    <w:rPr>
      <w:color w:val="FFFFFF"/>
    </w:rPr>
  </w:style>
  <w:style w:type="character" w:customStyle="1" w:styleId="Heading2Char">
    <w:name w:val="Heading 2 Char"/>
    <w:link w:val="Heading2"/>
    <w:uiPriority w:val="9"/>
    <w:rsid w:val="00D71668"/>
    <w:rPr>
      <w:rFonts w:cs="Mangal"/>
      <w:b/>
      <w:bCs/>
      <w:caps/>
      <w:color w:val="595959"/>
      <w:spacing w:val="20"/>
      <w:position w:val="9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"/>
    <w:rsid w:val="00D71668"/>
    <w:rPr>
      <w:rFonts w:cs="Mangal"/>
      <w:b/>
      <w:bCs/>
      <w:color w:val="747474"/>
      <w:position w:val="9"/>
      <w:sz w:val="24"/>
      <w:szCs w:val="24"/>
      <w:lang w:val="en-US"/>
    </w:rPr>
  </w:style>
  <w:style w:type="paragraph" w:styleId="ListBullet">
    <w:name w:val="List Bullet"/>
    <w:basedOn w:val="Normal"/>
    <w:uiPriority w:val="99"/>
    <w:rsid w:val="00D71668"/>
    <w:pPr>
      <w:numPr>
        <w:numId w:val="4"/>
      </w:numPr>
      <w:spacing w:line="240" w:lineRule="auto"/>
      <w:ind w:left="720"/>
      <w:contextualSpacing/>
    </w:pPr>
  </w:style>
  <w:style w:type="character" w:customStyle="1" w:styleId="Heading4Char">
    <w:name w:val="Heading 4 Char"/>
    <w:link w:val="Heading4"/>
    <w:uiPriority w:val="9"/>
    <w:rsid w:val="00D71668"/>
    <w:rPr>
      <w:rFonts w:cs="Mangal"/>
      <w:color w:val="747474"/>
      <w:position w:val="9"/>
      <w:szCs w:val="23"/>
      <w:lang w:val="en-US"/>
    </w:rPr>
  </w:style>
  <w:style w:type="paragraph" w:styleId="ListBullet2">
    <w:name w:val="List Bullet 2"/>
    <w:basedOn w:val="Normal"/>
    <w:uiPriority w:val="99"/>
    <w:rsid w:val="00D71668"/>
    <w:pPr>
      <w:numPr>
        <w:numId w:val="5"/>
      </w:numPr>
      <w:ind w:left="360"/>
      <w:contextualSpacing/>
    </w:pPr>
    <w:rPr>
      <w:color w:va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367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8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cer\AppData\Roaming\Microsoft\Templates\Bold%20content%20marketing%20manager%20resume.dotx" TargetMode="External"/></Relationships>
</file>

<file path=word/theme/theme1.xml><?xml version="1.0" encoding="utf-8"?>
<a:theme xmlns:a="http://schemas.openxmlformats.org/drawingml/2006/main" name="Office Theme">
  <a:themeElements>
    <a:clrScheme name="4201197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6B6B6B"/>
      </a:accent1>
      <a:accent2>
        <a:srgbClr val="D9D9D9"/>
      </a:accent2>
      <a:accent3>
        <a:srgbClr val="4C75D0"/>
      </a:accent3>
      <a:accent4>
        <a:srgbClr val="F08A74"/>
      </a:accent4>
      <a:accent5>
        <a:srgbClr val="137227"/>
      </a:accent5>
      <a:accent6>
        <a:srgbClr val="E6BC42"/>
      </a:accent6>
      <a:hlink>
        <a:srgbClr val="467886"/>
      </a:hlink>
      <a:folHlink>
        <a:srgbClr val="96607D"/>
      </a:folHlink>
    </a:clrScheme>
    <a:fontScheme name="Franklin Gothic Medium">
      <a:majorFont>
        <a:latin typeface="Franklin Gothic Medium"/>
        <a:ea typeface=""/>
        <a:cs typeface=""/>
      </a:majorFont>
      <a:minorFont>
        <a:latin typeface="Franklin Gothic Medium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0003D2F443F647ADA49B347E34719D" ma:contentTypeVersion="9" ma:contentTypeDescription="Create a new document." ma:contentTypeScope="" ma:versionID="cfcdcfeb40f86bb8fe58bd1f8330d085">
  <xsd:schema xmlns:xsd="http://www.w3.org/2001/XMLSchema" xmlns:xs="http://www.w3.org/2001/XMLSchema" xmlns:p="http://schemas.microsoft.com/office/2006/metadata/properties" xmlns:ns3="ee03405c-171f-4f96-bcbb-5208a223c309" xmlns:ns4="19d42098-ca18-4c52-bdaf-703203770f35" targetNamespace="http://schemas.microsoft.com/office/2006/metadata/properties" ma:root="true" ma:fieldsID="87c626187e5fcd7a731d6b167431f293" ns3:_="" ns4:_="">
    <xsd:import namespace="ee03405c-171f-4f96-bcbb-5208a223c309"/>
    <xsd:import namespace="19d42098-ca18-4c52-bdaf-703203770f35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_activity" minOccurs="0"/>
                <xsd:element ref="ns4:MediaServiceObjectDetectorVersions" minOccurs="0"/>
                <xsd:element ref="ns4:MediaServiceSearchProperties" minOccurs="0"/>
                <xsd:element ref="ns4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03405c-171f-4f96-bcbb-5208a223c309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d42098-ca18-4c52-bdaf-703203770f3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245ED85-5D9B-48D0-A7A3-0460E6C5F43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E173D30-62F8-491B-9141-C9A4B2DBFD4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E7126D8-F792-4B9E-9324-5BE3916BF4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e03405c-171f-4f96-bcbb-5208a223c309"/>
    <ds:schemaRef ds:uri="19d42098-ca18-4c52-bdaf-703203770f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Bold content marketing manager resume</Template>
  <TotalTime>2</TotalTime>
  <Pages>2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Paramjit Kumar</cp:lastModifiedBy>
  <cp:revision>4</cp:revision>
  <cp:lastPrinted>2025-07-06T19:02:00Z</cp:lastPrinted>
  <dcterms:created xsi:type="dcterms:W3CDTF">2025-07-26T06:05:00Z</dcterms:created>
  <dcterms:modified xsi:type="dcterms:W3CDTF">2025-07-26T07:39:00Z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0x0101003C0003D2F443F647ADA49B347E34719D</vt:lpwstr>
  </property>
  <property fmtid="{D5CDD505-2E9C-101B-9397-08002B2CF9AE}" pid="3" name="MediaServiceImageTags">
    <vt:lpwstr/>
  </property>
  <property fmtid="{D5CDD505-2E9C-101B-9397-08002B2CF9AE}" pid="4" name="Order">
    <vt:r8>5357100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SharedWithUsers">
    <vt:lpwstr/>
  </property>
  <property fmtid="{D5CDD505-2E9C-101B-9397-08002B2CF9AE}" pid="12" name="_activity">
    <vt:lpwstr/>
  </property>
</Properties>
</file>